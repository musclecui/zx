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8B2FC3" w:rsidRDefault="008B2FC3" w:rsidP="00D551EE">
      <w:r w:rsidRPr="008B2FC3">
        <w:t>尽量做到少转弯、不采用</w:t>
      </w:r>
      <w:r w:rsidRPr="008B2FC3">
        <w:t>90</w:t>
      </w:r>
      <w:r w:rsidRPr="008B2FC3">
        <w:t>度弯。需要转弯的位置尽量使用</w:t>
      </w:r>
      <w:r w:rsidRPr="008B2FC3">
        <w:t>2</w:t>
      </w:r>
      <w:r w:rsidRPr="008B2FC3">
        <w:t>只</w:t>
      </w:r>
      <w:r w:rsidRPr="008B2FC3">
        <w:t>45</w:t>
      </w:r>
      <w:r w:rsidRPr="008B2FC3">
        <w:t>度</w:t>
      </w:r>
      <w:proofErr w:type="gramStart"/>
      <w:r w:rsidRPr="008B2FC3">
        <w:t>弯组成</w:t>
      </w:r>
      <w:proofErr w:type="gramEnd"/>
      <w:r w:rsidRPr="008B2FC3">
        <w:t>90</w:t>
      </w:r>
      <w:r w:rsidRPr="008B2FC3">
        <w:t>度弯</w:t>
      </w:r>
    </w:p>
    <w:p w:rsidR="004D4F1B" w:rsidRDefault="008C655B" w:rsidP="00D551EE">
      <w:r>
        <w:rPr>
          <w:rFonts w:hint="eastAsia"/>
        </w:rPr>
        <w:t>用</w:t>
      </w:r>
      <w:r w:rsidR="002075A5">
        <w:rPr>
          <w:rFonts w:hint="eastAsia"/>
        </w:rPr>
        <w:t>斜三通</w:t>
      </w:r>
    </w:p>
    <w:p w:rsidR="00375911" w:rsidRDefault="00DE3913" w:rsidP="00D551EE">
      <w:r>
        <w:rPr>
          <w:rFonts w:hint="eastAsia"/>
        </w:rPr>
        <w:t>排水管</w:t>
      </w:r>
      <w:r w:rsidR="007062DE">
        <w:rPr>
          <w:rFonts w:hint="eastAsia"/>
        </w:rPr>
        <w:t>要带</w:t>
      </w:r>
      <w:r w:rsidR="005F66D6">
        <w:rPr>
          <w:rFonts w:hint="eastAsia"/>
        </w:rPr>
        <w:t>存</w:t>
      </w:r>
      <w:r w:rsidR="007062DE">
        <w:rPr>
          <w:rFonts w:hint="eastAsia"/>
        </w:rPr>
        <w:t>水弯</w:t>
      </w:r>
    </w:p>
    <w:p w:rsidR="003B22D5" w:rsidRDefault="005F66D6" w:rsidP="00D551EE">
      <w:r>
        <w:rPr>
          <w:rFonts w:hint="eastAsia"/>
        </w:rPr>
        <w:t>向主下水管保持斜度</w:t>
      </w:r>
    </w:p>
    <w:p w:rsidR="00E8416B" w:rsidRDefault="008E4BFE" w:rsidP="00D551EE">
      <w:r>
        <w:rPr>
          <w:rFonts w:hint="eastAsia"/>
        </w:rPr>
        <w:t>斜坡，最低处</w:t>
      </w:r>
      <w:r w:rsidR="00E8416B">
        <w:rPr>
          <w:rFonts w:hint="eastAsia"/>
        </w:rPr>
        <w:t>二次排水</w:t>
      </w:r>
    </w:p>
    <w:p w:rsidR="00516374" w:rsidRDefault="00516374" w:rsidP="00D551EE">
      <w:r>
        <w:rPr>
          <w:rFonts w:hint="eastAsia"/>
        </w:rPr>
        <w:t>排污管、排水管分开</w:t>
      </w:r>
    </w:p>
    <w:p w:rsidR="00516374" w:rsidRPr="00FC760E" w:rsidRDefault="00516374" w:rsidP="00D551EE"/>
    <w:p w:rsidR="00B60C3D" w:rsidRDefault="00516374" w:rsidP="00D551EE">
      <w:r>
        <w:rPr>
          <w:rFonts w:hint="eastAsia"/>
        </w:rPr>
        <w:t>排水管</w:t>
      </w:r>
      <w:r w:rsidR="003A46CB">
        <w:rPr>
          <w:rFonts w:hint="eastAsia"/>
        </w:rPr>
        <w:t>管径</w:t>
      </w:r>
      <w:r w:rsidR="00B60C3D">
        <w:rPr>
          <w:rFonts w:hint="eastAsia"/>
        </w:rPr>
        <w:t>50~7</w:t>
      </w:r>
      <w:r w:rsidR="00B25E1E">
        <w:rPr>
          <w:rFonts w:hint="eastAsia"/>
        </w:rPr>
        <w:t>5</w:t>
      </w:r>
      <w:r w:rsidR="00B60C3D">
        <w:rPr>
          <w:rFonts w:hint="eastAsia"/>
        </w:rPr>
        <w:t>mm</w:t>
      </w:r>
      <w:r w:rsidR="00CB707D">
        <w:rPr>
          <w:rFonts w:hint="eastAsia"/>
        </w:rPr>
        <w:t>，</w:t>
      </w:r>
      <w:proofErr w:type="gramStart"/>
      <w:r w:rsidR="00B25E1E">
        <w:rPr>
          <w:rFonts w:hint="eastAsia"/>
        </w:rPr>
        <w:t>垂直</w:t>
      </w:r>
      <w:r w:rsidR="00CB707D">
        <w:rPr>
          <w:rFonts w:hint="eastAsia"/>
        </w:rPr>
        <w:t>深</w:t>
      </w:r>
      <w:proofErr w:type="gramEnd"/>
      <w:r w:rsidR="00CB707D">
        <w:rPr>
          <w:rFonts w:hint="eastAsia"/>
        </w:rPr>
        <w:t>≥</w:t>
      </w:r>
      <w:r w:rsidR="00CB707D">
        <w:rPr>
          <w:rFonts w:hint="eastAsia"/>
        </w:rPr>
        <w:t>120mm</w:t>
      </w:r>
      <w:r w:rsidR="00557037">
        <w:rPr>
          <w:rFonts w:hint="eastAsia"/>
        </w:rPr>
        <w:t>(</w:t>
      </w:r>
      <w:r w:rsidR="00557037">
        <w:rPr>
          <w:rFonts w:hint="eastAsia"/>
        </w:rPr>
        <w:t>深水封</w:t>
      </w:r>
      <w:r w:rsidR="00877A62">
        <w:rPr>
          <w:rFonts w:hint="eastAsia"/>
        </w:rPr>
        <w:t>地漏</w:t>
      </w:r>
      <w:r w:rsidR="00557037">
        <w:rPr>
          <w:rFonts w:hint="eastAsia"/>
        </w:rPr>
        <w:t>)</w:t>
      </w:r>
    </w:p>
    <w:p w:rsidR="00516374" w:rsidRDefault="00516374" w:rsidP="00D551EE">
      <w:r>
        <w:rPr>
          <w:rFonts w:hint="eastAsia"/>
        </w:rPr>
        <w:t>排污管</w:t>
      </w:r>
      <w:r w:rsidR="003A46CB">
        <w:rPr>
          <w:rFonts w:hint="eastAsia"/>
        </w:rPr>
        <w:t>管径</w:t>
      </w:r>
      <w:r w:rsidR="00F114B4">
        <w:rPr>
          <w:rFonts w:hint="eastAsia"/>
        </w:rPr>
        <w:t>：</w:t>
      </w:r>
      <w:r w:rsidR="00F114B4">
        <w:rPr>
          <w:rFonts w:hint="eastAsia"/>
        </w:rPr>
        <w:t>110mm</w:t>
      </w:r>
    </w:p>
    <w:p w:rsidR="002C217A" w:rsidRDefault="002C217A">
      <w:pPr>
        <w:widowControl/>
        <w:snapToGrid/>
        <w:jc w:val="left"/>
      </w:pPr>
      <w:r>
        <w:br w:type="page"/>
      </w:r>
    </w:p>
    <w:p w:rsidR="00C8499F" w:rsidRDefault="00C8499F" w:rsidP="00D551EE"/>
    <w:p w:rsidR="008D1781" w:rsidRDefault="008D1781" w:rsidP="00873C6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15050" cy="4581525"/>
            <wp:effectExtent l="19050" t="0" r="0" b="0"/>
            <wp:docPr id="3" name="图片 3" descr="C:\Users\cuiyx.NANHUA\Desktop\沉池架空\沉池架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uiyx.NANHUA\Desktop\沉池架空\沉池架空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17A" w:rsidRDefault="002C217A" w:rsidP="00873C61">
      <w:pPr>
        <w:jc w:val="center"/>
      </w:pPr>
    </w:p>
    <w:p w:rsidR="00C8499F" w:rsidRDefault="008D1781" w:rsidP="00873C6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15050" cy="4067175"/>
            <wp:effectExtent l="19050" t="0" r="0" b="0"/>
            <wp:docPr id="4" name="图片 4" descr="C:\Users\cuiyx.NANHUA\Desktop\沉池架空\c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uiyx.NANHUA\Desktop\沉池架空\cs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C61" w:rsidRDefault="00873C61">
      <w:pPr>
        <w:widowControl/>
        <w:snapToGrid/>
        <w:jc w:val="left"/>
      </w:pPr>
      <w:r>
        <w:br w:type="page"/>
      </w:r>
    </w:p>
    <w:p w:rsidR="00873C61" w:rsidRDefault="00873C61" w:rsidP="00873C61">
      <w:pPr>
        <w:jc w:val="center"/>
      </w:pPr>
      <w:r>
        <w:rPr>
          <w:noProof/>
        </w:rPr>
        <w:lastRenderedPageBreak/>
        <w:drawing>
          <wp:inline distT="0" distB="0" distL="0" distR="0">
            <wp:extent cx="5819775" cy="4832944"/>
            <wp:effectExtent l="19050" t="0" r="9525" b="0"/>
            <wp:docPr id="11" name="图片 11" descr="C:\Users\cuiyx.NANHUA\Desktop\沉池架空\沉池架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uiyx.NANHUA\Desktop\沉池架空\沉池架空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239" cy="483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C61" w:rsidRDefault="00873C61" w:rsidP="00873C61">
      <w:pPr>
        <w:jc w:val="center"/>
      </w:pPr>
    </w:p>
    <w:p w:rsidR="00873C61" w:rsidRDefault="00873C61" w:rsidP="00873C61">
      <w:pPr>
        <w:jc w:val="center"/>
      </w:pPr>
      <w:r w:rsidRPr="00873C61">
        <w:rPr>
          <w:noProof/>
        </w:rPr>
        <w:drawing>
          <wp:inline distT="0" distB="0" distL="0" distR="0">
            <wp:extent cx="5715000" cy="4238625"/>
            <wp:effectExtent l="19050" t="0" r="0" b="0"/>
            <wp:docPr id="1" name="图片 15" descr="C:\Users\cuiyx.NANHUA\Desktop\沉池架空\c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uiyx.NANHUA\Desktop\沉池架空\cz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743" w:rsidRDefault="00BD1743" w:rsidP="00873C6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552084"/>
            <wp:effectExtent l="19050" t="0" r="0" b="0"/>
            <wp:docPr id="2" name="图片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43" w:rsidRDefault="00BD1743" w:rsidP="00873C61">
      <w:pPr>
        <w:jc w:val="center"/>
      </w:pPr>
    </w:p>
    <w:p w:rsidR="00873C61" w:rsidRDefault="00873C61" w:rsidP="00873C61">
      <w:pPr>
        <w:jc w:val="center"/>
      </w:pPr>
      <w:r>
        <w:rPr>
          <w:noProof/>
        </w:rPr>
        <w:drawing>
          <wp:inline distT="0" distB="0" distL="0" distR="0">
            <wp:extent cx="6115050" cy="4352925"/>
            <wp:effectExtent l="19050" t="0" r="0" b="0"/>
            <wp:docPr id="12" name="图片 12" descr="C:\Users\cuiyx.NANHUA\Desktop\沉池架空\c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uiyx.NANHUA\Desktop\沉池架空\cc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C61" w:rsidRDefault="00873C61" w:rsidP="00873C61">
      <w:pPr>
        <w:jc w:val="center"/>
      </w:pPr>
    </w:p>
    <w:p w:rsidR="00873C61" w:rsidRDefault="00873C61" w:rsidP="00873C61">
      <w:pPr>
        <w:jc w:val="center"/>
      </w:pPr>
      <w:r>
        <w:rPr>
          <w:noProof/>
        </w:rPr>
        <w:lastRenderedPageBreak/>
        <w:drawing>
          <wp:inline distT="0" distB="0" distL="0" distR="0">
            <wp:extent cx="6115050" cy="4105275"/>
            <wp:effectExtent l="19050" t="0" r="0" b="0"/>
            <wp:docPr id="13" name="图片 13" descr="C:\Users\cuiyx.NANHUA\Desktop\沉池架空\c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uiyx.NANHUA\Desktop\沉池架空\cs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B1E" w:rsidRDefault="00EB3B1E" w:rsidP="00873C61">
      <w:pPr>
        <w:jc w:val="center"/>
      </w:pPr>
    </w:p>
    <w:p w:rsidR="00873C61" w:rsidRDefault="00873C61" w:rsidP="00873C61">
      <w:pPr>
        <w:jc w:val="center"/>
      </w:pPr>
      <w:r>
        <w:rPr>
          <w:noProof/>
        </w:rPr>
        <w:drawing>
          <wp:inline distT="0" distB="0" distL="0" distR="0">
            <wp:extent cx="5715000" cy="4371975"/>
            <wp:effectExtent l="19050" t="0" r="0" b="0"/>
            <wp:docPr id="14" name="图片 14" descr="C:\Users\cuiyx.NANHUA\Desktop\沉池架空\c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uiyx.NANHUA\Desktop\沉池架空\cs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C61" w:rsidRDefault="00873C61" w:rsidP="00873C61">
      <w:pPr>
        <w:jc w:val="center"/>
      </w:pPr>
    </w:p>
    <w:p w:rsidR="00873C61" w:rsidRPr="00D551EE" w:rsidRDefault="00873C61" w:rsidP="00873C61">
      <w:pPr>
        <w:jc w:val="center"/>
      </w:pPr>
      <w:r>
        <w:rPr>
          <w:noProof/>
        </w:rPr>
        <w:lastRenderedPageBreak/>
        <w:drawing>
          <wp:inline distT="0" distB="0" distL="0" distR="0">
            <wp:extent cx="6115050" cy="4581525"/>
            <wp:effectExtent l="19050" t="0" r="0" b="0"/>
            <wp:docPr id="16" name="图片 16" descr="C:\Users\cuiyx.NANHUA\Desktop\沉池架空\cz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uiyx.NANHUA\Desktop\沉池架空\cz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3C61" w:rsidRPr="00D551EE" w:rsidSect="00FC36A2">
      <w:headerReference w:type="default" r:id="rId17"/>
      <w:footerReference w:type="default" r:id="rId18"/>
      <w:pgSz w:w="11906" w:h="16838" w:code="9"/>
      <w:pgMar w:top="1134" w:right="1134" w:bottom="1134" w:left="1134" w:header="567" w:footer="56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4AF2" w:rsidRDefault="00D64AF2">
      <w:r>
        <w:separator/>
      </w:r>
    </w:p>
  </w:endnote>
  <w:endnote w:type="continuationSeparator" w:id="0">
    <w:p w:rsidR="00D64AF2" w:rsidRDefault="00D64A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0030101010101"/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25B1" w:rsidRDefault="004625B1">
    <w:pPr>
      <w:pStyle w:val="a4"/>
      <w:jc w:val="center"/>
    </w:pPr>
    <w:r>
      <w:rPr>
        <w:lang w:val="zh-CN"/>
      </w:rPr>
      <w:t xml:space="preserve"> </w:t>
    </w:r>
    <w:r w:rsidR="006679DE">
      <w:rPr>
        <w:b/>
        <w:sz w:val="24"/>
        <w:szCs w:val="24"/>
      </w:rPr>
      <w:fldChar w:fldCharType="begin"/>
    </w:r>
    <w:r>
      <w:rPr>
        <w:b/>
      </w:rPr>
      <w:instrText>PAGE</w:instrText>
    </w:r>
    <w:r w:rsidR="006679DE">
      <w:rPr>
        <w:b/>
        <w:sz w:val="24"/>
        <w:szCs w:val="24"/>
      </w:rPr>
      <w:fldChar w:fldCharType="separate"/>
    </w:r>
    <w:r w:rsidR="008C655B">
      <w:rPr>
        <w:b/>
        <w:noProof/>
      </w:rPr>
      <w:t>1</w:t>
    </w:r>
    <w:r w:rsidR="006679DE"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 w:rsidR="006679DE">
      <w:rPr>
        <w:b/>
        <w:sz w:val="24"/>
        <w:szCs w:val="24"/>
      </w:rPr>
      <w:fldChar w:fldCharType="begin"/>
    </w:r>
    <w:r>
      <w:rPr>
        <w:b/>
      </w:rPr>
      <w:instrText>NUMPAGES</w:instrText>
    </w:r>
    <w:r w:rsidR="006679DE">
      <w:rPr>
        <w:b/>
        <w:sz w:val="24"/>
        <w:szCs w:val="24"/>
      </w:rPr>
      <w:fldChar w:fldCharType="separate"/>
    </w:r>
    <w:r w:rsidR="008C655B">
      <w:rPr>
        <w:b/>
        <w:noProof/>
      </w:rPr>
      <w:t>6</w:t>
    </w:r>
    <w:r w:rsidR="006679DE">
      <w:rPr>
        <w:b/>
        <w:sz w:val="24"/>
        <w:szCs w:val="24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4AF2" w:rsidRDefault="00D64AF2">
      <w:r>
        <w:separator/>
      </w:r>
    </w:p>
  </w:footnote>
  <w:footnote w:type="continuationSeparator" w:id="0">
    <w:p w:rsidR="00D64AF2" w:rsidRDefault="00D64A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25B1" w:rsidRDefault="004625B1">
    <w:pPr>
      <w:pStyle w:val="a3"/>
      <w:jc w:val="both"/>
    </w:pPr>
    <w:r>
      <w:rPr>
        <w:rFonts w:hint="eastAsia"/>
      </w:rPr>
      <w:tab/>
    </w:r>
    <w:proofErr w:type="gramStart"/>
    <w:r w:rsidR="00D551EE">
      <w:rPr>
        <w:rFonts w:hint="eastAsia"/>
      </w:rPr>
      <w:t>沉池架空</w:t>
    </w:r>
    <w:proofErr w:type="gramEnd"/>
    <w:r>
      <w:rPr>
        <w:rFonts w:hint="eastAsia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45821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">
    <w:nsid w:val="0D163F65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2">
    <w:nsid w:val="11354407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">
    <w:nsid w:val="158E255C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4">
    <w:nsid w:val="18D14F57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5">
    <w:nsid w:val="1BFD5E4C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6">
    <w:nsid w:val="1DDA5C89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7">
    <w:nsid w:val="1E596B9F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8">
    <w:nsid w:val="207A1F31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9">
    <w:nsid w:val="275E7879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0">
    <w:nsid w:val="27AF1905"/>
    <w:multiLevelType w:val="hybridMultilevel"/>
    <w:tmpl w:val="F990D5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9753ADA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2">
    <w:nsid w:val="2BF76469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3">
    <w:nsid w:val="2C2E114E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4">
    <w:nsid w:val="3B5C7A89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5">
    <w:nsid w:val="3D285D34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6">
    <w:nsid w:val="3DE83663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7">
    <w:nsid w:val="43A84737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8">
    <w:nsid w:val="465202B6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19">
    <w:nsid w:val="49B8513F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20">
    <w:nsid w:val="4AFD1983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21">
    <w:nsid w:val="4E1F3FA1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22">
    <w:nsid w:val="4E387075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23">
    <w:nsid w:val="532F715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4">
    <w:nsid w:val="5497A90F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25">
    <w:nsid w:val="561E07CF"/>
    <w:multiLevelType w:val="hybridMultilevel"/>
    <w:tmpl w:val="7F08DD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994D93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27">
    <w:nsid w:val="62B17DD4"/>
    <w:multiLevelType w:val="hybridMultilevel"/>
    <w:tmpl w:val="E2B274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62E00978"/>
    <w:multiLevelType w:val="hybridMultilevel"/>
    <w:tmpl w:val="7F08DD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ECB42F2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0">
    <w:nsid w:val="72160CD9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1">
    <w:nsid w:val="745F31FD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2">
    <w:nsid w:val="7477491B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3">
    <w:nsid w:val="749D7E09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4">
    <w:nsid w:val="76155CC5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5">
    <w:nsid w:val="76656124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6">
    <w:nsid w:val="79DE7E43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7">
    <w:nsid w:val="7C644D5C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abstractNum w:abstractNumId="38">
    <w:nsid w:val="7E832B87"/>
    <w:multiLevelType w:val="multilevel"/>
    <w:tmpl w:val="5497A90F"/>
    <w:lvl w:ilvl="0">
      <w:start w:val="1"/>
      <w:numFmt w:val="decimal"/>
      <w:suff w:val="nothing"/>
      <w:lvlText w:val="%1"/>
      <w:lvlJc w:val="center"/>
      <w:pPr>
        <w:tabs>
          <w:tab w:val="num" w:pos="425"/>
        </w:tabs>
        <w:ind w:left="0" w:firstLine="0"/>
      </w:pPr>
      <w:rPr>
        <w:rFonts w:ascii="Verdana" w:eastAsia="微软雅黑" w:hAnsi="Verdana" w:cs="宋体" w:hint="default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58"/>
        </w:tabs>
        <w:ind w:left="1558" w:hanging="1558"/>
      </w:pPr>
      <w:rPr>
        <w:rFonts w:hint="default"/>
      </w:rPr>
    </w:lvl>
  </w:abstractNum>
  <w:num w:numId="1">
    <w:abstractNumId w:val="24"/>
  </w:num>
  <w:num w:numId="2">
    <w:abstractNumId w:val="14"/>
  </w:num>
  <w:num w:numId="3">
    <w:abstractNumId w:val="7"/>
  </w:num>
  <w:num w:numId="4">
    <w:abstractNumId w:val="5"/>
  </w:num>
  <w:num w:numId="5">
    <w:abstractNumId w:val="16"/>
  </w:num>
  <w:num w:numId="6">
    <w:abstractNumId w:val="22"/>
  </w:num>
  <w:num w:numId="7">
    <w:abstractNumId w:val="9"/>
  </w:num>
  <w:num w:numId="8">
    <w:abstractNumId w:val="21"/>
  </w:num>
  <w:num w:numId="9">
    <w:abstractNumId w:val="17"/>
  </w:num>
  <w:num w:numId="10">
    <w:abstractNumId w:val="19"/>
  </w:num>
  <w:num w:numId="11">
    <w:abstractNumId w:val="37"/>
  </w:num>
  <w:num w:numId="12">
    <w:abstractNumId w:val="31"/>
  </w:num>
  <w:num w:numId="13">
    <w:abstractNumId w:val="38"/>
  </w:num>
  <w:num w:numId="14">
    <w:abstractNumId w:val="32"/>
  </w:num>
  <w:num w:numId="15">
    <w:abstractNumId w:val="18"/>
  </w:num>
  <w:num w:numId="16">
    <w:abstractNumId w:val="13"/>
  </w:num>
  <w:num w:numId="17">
    <w:abstractNumId w:val="1"/>
  </w:num>
  <w:num w:numId="18">
    <w:abstractNumId w:val="11"/>
  </w:num>
  <w:num w:numId="19">
    <w:abstractNumId w:val="8"/>
  </w:num>
  <w:num w:numId="20">
    <w:abstractNumId w:val="3"/>
  </w:num>
  <w:num w:numId="21">
    <w:abstractNumId w:val="10"/>
  </w:num>
  <w:num w:numId="22">
    <w:abstractNumId w:val="23"/>
  </w:num>
  <w:num w:numId="23">
    <w:abstractNumId w:val="25"/>
  </w:num>
  <w:num w:numId="24">
    <w:abstractNumId w:val="28"/>
  </w:num>
  <w:num w:numId="25">
    <w:abstractNumId w:val="30"/>
  </w:num>
  <w:num w:numId="26">
    <w:abstractNumId w:val="6"/>
  </w:num>
  <w:num w:numId="27">
    <w:abstractNumId w:val="35"/>
  </w:num>
  <w:num w:numId="28">
    <w:abstractNumId w:val="33"/>
  </w:num>
  <w:num w:numId="29">
    <w:abstractNumId w:val="34"/>
  </w:num>
  <w:num w:numId="30">
    <w:abstractNumId w:val="12"/>
  </w:num>
  <w:num w:numId="31">
    <w:abstractNumId w:val="29"/>
  </w:num>
  <w:num w:numId="32">
    <w:abstractNumId w:val="36"/>
  </w:num>
  <w:num w:numId="33">
    <w:abstractNumId w:val="4"/>
  </w:num>
  <w:num w:numId="34">
    <w:abstractNumId w:val="0"/>
  </w:num>
  <w:num w:numId="35">
    <w:abstractNumId w:val="15"/>
  </w:num>
  <w:num w:numId="36">
    <w:abstractNumId w:val="20"/>
  </w:num>
  <w:num w:numId="37">
    <w:abstractNumId w:val="26"/>
  </w:num>
  <w:num w:numId="38">
    <w:abstractNumId w:val="27"/>
  </w:num>
  <w:num w:numId="3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attachedTemplate r:id="rId1"/>
  <w:stylePaneFormatFilter w:val="3F01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95234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32143"/>
    <w:rsid w:val="000021E5"/>
    <w:rsid w:val="00003731"/>
    <w:rsid w:val="00004483"/>
    <w:rsid w:val="00004C1D"/>
    <w:rsid w:val="00011847"/>
    <w:rsid w:val="00011A56"/>
    <w:rsid w:val="00011CB9"/>
    <w:rsid w:val="00017D28"/>
    <w:rsid w:val="00020B91"/>
    <w:rsid w:val="00020BDD"/>
    <w:rsid w:val="0002259D"/>
    <w:rsid w:val="00024165"/>
    <w:rsid w:val="000261E0"/>
    <w:rsid w:val="0002623F"/>
    <w:rsid w:val="00030CC6"/>
    <w:rsid w:val="00035522"/>
    <w:rsid w:val="00040A62"/>
    <w:rsid w:val="00042D51"/>
    <w:rsid w:val="00045E1C"/>
    <w:rsid w:val="00055194"/>
    <w:rsid w:val="00057035"/>
    <w:rsid w:val="00061D5F"/>
    <w:rsid w:val="000624BB"/>
    <w:rsid w:val="00063AC6"/>
    <w:rsid w:val="0006443E"/>
    <w:rsid w:val="00064AA1"/>
    <w:rsid w:val="00066B7D"/>
    <w:rsid w:val="000717CA"/>
    <w:rsid w:val="000743EA"/>
    <w:rsid w:val="00074F91"/>
    <w:rsid w:val="00075F47"/>
    <w:rsid w:val="00077723"/>
    <w:rsid w:val="00092074"/>
    <w:rsid w:val="00092A0E"/>
    <w:rsid w:val="00093A7A"/>
    <w:rsid w:val="00094F66"/>
    <w:rsid w:val="0009646A"/>
    <w:rsid w:val="00097C36"/>
    <w:rsid w:val="000A088D"/>
    <w:rsid w:val="000A1038"/>
    <w:rsid w:val="000A27CF"/>
    <w:rsid w:val="000A60FC"/>
    <w:rsid w:val="000A6990"/>
    <w:rsid w:val="000A7C05"/>
    <w:rsid w:val="000C07C8"/>
    <w:rsid w:val="000C4CEC"/>
    <w:rsid w:val="000C703A"/>
    <w:rsid w:val="000C73C3"/>
    <w:rsid w:val="000D0233"/>
    <w:rsid w:val="000D18A8"/>
    <w:rsid w:val="000D1C6A"/>
    <w:rsid w:val="000D3941"/>
    <w:rsid w:val="000D3E49"/>
    <w:rsid w:val="000D7292"/>
    <w:rsid w:val="000E14A7"/>
    <w:rsid w:val="000E2E41"/>
    <w:rsid w:val="000E55CA"/>
    <w:rsid w:val="000E75A5"/>
    <w:rsid w:val="00101BE7"/>
    <w:rsid w:val="00102DEE"/>
    <w:rsid w:val="00103C2A"/>
    <w:rsid w:val="001076FF"/>
    <w:rsid w:val="0011146E"/>
    <w:rsid w:val="00112732"/>
    <w:rsid w:val="001129E1"/>
    <w:rsid w:val="00113D18"/>
    <w:rsid w:val="00115DF0"/>
    <w:rsid w:val="00116D4C"/>
    <w:rsid w:val="00117055"/>
    <w:rsid w:val="00120F15"/>
    <w:rsid w:val="0012161F"/>
    <w:rsid w:val="001221B9"/>
    <w:rsid w:val="00124817"/>
    <w:rsid w:val="00124934"/>
    <w:rsid w:val="00131366"/>
    <w:rsid w:val="00132BE7"/>
    <w:rsid w:val="00133764"/>
    <w:rsid w:val="00136F87"/>
    <w:rsid w:val="001400FD"/>
    <w:rsid w:val="00140DD0"/>
    <w:rsid w:val="00142D5C"/>
    <w:rsid w:val="00142DD4"/>
    <w:rsid w:val="00150ECA"/>
    <w:rsid w:val="00152DBE"/>
    <w:rsid w:val="00152E84"/>
    <w:rsid w:val="001561E8"/>
    <w:rsid w:val="00160B1B"/>
    <w:rsid w:val="001613EF"/>
    <w:rsid w:val="001633D1"/>
    <w:rsid w:val="001667FA"/>
    <w:rsid w:val="0016762B"/>
    <w:rsid w:val="00172A26"/>
    <w:rsid w:val="00173528"/>
    <w:rsid w:val="001742CA"/>
    <w:rsid w:val="001744D7"/>
    <w:rsid w:val="00177875"/>
    <w:rsid w:val="00180541"/>
    <w:rsid w:val="001809B5"/>
    <w:rsid w:val="00182BCF"/>
    <w:rsid w:val="00186A84"/>
    <w:rsid w:val="00186D60"/>
    <w:rsid w:val="001A0D30"/>
    <w:rsid w:val="001A31B5"/>
    <w:rsid w:val="001A494E"/>
    <w:rsid w:val="001A665C"/>
    <w:rsid w:val="001B07FC"/>
    <w:rsid w:val="001B102F"/>
    <w:rsid w:val="001B31BF"/>
    <w:rsid w:val="001B3E3A"/>
    <w:rsid w:val="001B4823"/>
    <w:rsid w:val="001B49E2"/>
    <w:rsid w:val="001B5184"/>
    <w:rsid w:val="001B6653"/>
    <w:rsid w:val="001C010B"/>
    <w:rsid w:val="001C2CB8"/>
    <w:rsid w:val="001D092A"/>
    <w:rsid w:val="001D0C76"/>
    <w:rsid w:val="001D1530"/>
    <w:rsid w:val="001D429E"/>
    <w:rsid w:val="001D7799"/>
    <w:rsid w:val="001E263A"/>
    <w:rsid w:val="001E402E"/>
    <w:rsid w:val="001E70B8"/>
    <w:rsid w:val="001F14F0"/>
    <w:rsid w:val="001F2B85"/>
    <w:rsid w:val="001F5DDA"/>
    <w:rsid w:val="001F789F"/>
    <w:rsid w:val="002001F3"/>
    <w:rsid w:val="002013C3"/>
    <w:rsid w:val="002013C8"/>
    <w:rsid w:val="00201F67"/>
    <w:rsid w:val="002040FE"/>
    <w:rsid w:val="00205124"/>
    <w:rsid w:val="002057EE"/>
    <w:rsid w:val="00206728"/>
    <w:rsid w:val="002075A5"/>
    <w:rsid w:val="002118BF"/>
    <w:rsid w:val="00211DF4"/>
    <w:rsid w:val="0021330A"/>
    <w:rsid w:val="00214487"/>
    <w:rsid w:val="00215CD2"/>
    <w:rsid w:val="00216B71"/>
    <w:rsid w:val="00217083"/>
    <w:rsid w:val="00222E2F"/>
    <w:rsid w:val="0022379F"/>
    <w:rsid w:val="00225ED9"/>
    <w:rsid w:val="00236516"/>
    <w:rsid w:val="002370D5"/>
    <w:rsid w:val="00237899"/>
    <w:rsid w:val="00241341"/>
    <w:rsid w:val="002431E1"/>
    <w:rsid w:val="00243756"/>
    <w:rsid w:val="002468CA"/>
    <w:rsid w:val="002543A3"/>
    <w:rsid w:val="00255042"/>
    <w:rsid w:val="002622DE"/>
    <w:rsid w:val="00264374"/>
    <w:rsid w:val="002669A8"/>
    <w:rsid w:val="00266C04"/>
    <w:rsid w:val="00270C42"/>
    <w:rsid w:val="00272F16"/>
    <w:rsid w:val="002734EF"/>
    <w:rsid w:val="0027464C"/>
    <w:rsid w:val="002759EA"/>
    <w:rsid w:val="0027640A"/>
    <w:rsid w:val="00281AFB"/>
    <w:rsid w:val="0028203A"/>
    <w:rsid w:val="002840D6"/>
    <w:rsid w:val="00286557"/>
    <w:rsid w:val="002871B2"/>
    <w:rsid w:val="002876CE"/>
    <w:rsid w:val="00287983"/>
    <w:rsid w:val="002902A5"/>
    <w:rsid w:val="00292E33"/>
    <w:rsid w:val="002953FB"/>
    <w:rsid w:val="00296C24"/>
    <w:rsid w:val="00297CFF"/>
    <w:rsid w:val="002A1ADF"/>
    <w:rsid w:val="002A2EC5"/>
    <w:rsid w:val="002A4F95"/>
    <w:rsid w:val="002A6140"/>
    <w:rsid w:val="002C013B"/>
    <w:rsid w:val="002C1A42"/>
    <w:rsid w:val="002C217A"/>
    <w:rsid w:val="002C4CCF"/>
    <w:rsid w:val="002D377E"/>
    <w:rsid w:val="002D49EA"/>
    <w:rsid w:val="002D4E34"/>
    <w:rsid w:val="002D6401"/>
    <w:rsid w:val="002D744D"/>
    <w:rsid w:val="002E1FE3"/>
    <w:rsid w:val="002E7464"/>
    <w:rsid w:val="002F0588"/>
    <w:rsid w:val="002F0D21"/>
    <w:rsid w:val="0030119E"/>
    <w:rsid w:val="00301B7F"/>
    <w:rsid w:val="00305383"/>
    <w:rsid w:val="0030707E"/>
    <w:rsid w:val="00310922"/>
    <w:rsid w:val="00310C17"/>
    <w:rsid w:val="003123EF"/>
    <w:rsid w:val="003127F3"/>
    <w:rsid w:val="0031705E"/>
    <w:rsid w:val="0032026C"/>
    <w:rsid w:val="0032263E"/>
    <w:rsid w:val="00324EEC"/>
    <w:rsid w:val="00325699"/>
    <w:rsid w:val="00326083"/>
    <w:rsid w:val="00331686"/>
    <w:rsid w:val="00332017"/>
    <w:rsid w:val="0033239F"/>
    <w:rsid w:val="003346E7"/>
    <w:rsid w:val="00340701"/>
    <w:rsid w:val="003431B3"/>
    <w:rsid w:val="00343D00"/>
    <w:rsid w:val="00345433"/>
    <w:rsid w:val="00351338"/>
    <w:rsid w:val="0035267C"/>
    <w:rsid w:val="003617F8"/>
    <w:rsid w:val="00367E38"/>
    <w:rsid w:val="00367F95"/>
    <w:rsid w:val="00370BA3"/>
    <w:rsid w:val="00373A20"/>
    <w:rsid w:val="00374DEA"/>
    <w:rsid w:val="00375911"/>
    <w:rsid w:val="003770DE"/>
    <w:rsid w:val="00377334"/>
    <w:rsid w:val="00377E98"/>
    <w:rsid w:val="0038020F"/>
    <w:rsid w:val="00387B59"/>
    <w:rsid w:val="003904E4"/>
    <w:rsid w:val="00395542"/>
    <w:rsid w:val="00395587"/>
    <w:rsid w:val="00395601"/>
    <w:rsid w:val="003959DB"/>
    <w:rsid w:val="00397D82"/>
    <w:rsid w:val="00397DF8"/>
    <w:rsid w:val="003A097E"/>
    <w:rsid w:val="003A2BEA"/>
    <w:rsid w:val="003A46CB"/>
    <w:rsid w:val="003A5E1D"/>
    <w:rsid w:val="003B0C4F"/>
    <w:rsid w:val="003B22D5"/>
    <w:rsid w:val="003B47DD"/>
    <w:rsid w:val="003B52C0"/>
    <w:rsid w:val="003B7E72"/>
    <w:rsid w:val="003C174D"/>
    <w:rsid w:val="003C1F57"/>
    <w:rsid w:val="003E01EB"/>
    <w:rsid w:val="003E14F7"/>
    <w:rsid w:val="003E4F29"/>
    <w:rsid w:val="003F1100"/>
    <w:rsid w:val="003F1E47"/>
    <w:rsid w:val="003F47BD"/>
    <w:rsid w:val="003F5642"/>
    <w:rsid w:val="003F5B45"/>
    <w:rsid w:val="003F72D7"/>
    <w:rsid w:val="0040289B"/>
    <w:rsid w:val="00406A0D"/>
    <w:rsid w:val="00406ACA"/>
    <w:rsid w:val="004073E3"/>
    <w:rsid w:val="0040754C"/>
    <w:rsid w:val="00407734"/>
    <w:rsid w:val="00410865"/>
    <w:rsid w:val="00411ED4"/>
    <w:rsid w:val="00416432"/>
    <w:rsid w:val="00416A68"/>
    <w:rsid w:val="004179B3"/>
    <w:rsid w:val="004179B5"/>
    <w:rsid w:val="004211AF"/>
    <w:rsid w:val="00422A8F"/>
    <w:rsid w:val="004235D6"/>
    <w:rsid w:val="00423B7B"/>
    <w:rsid w:val="004245BB"/>
    <w:rsid w:val="004250FE"/>
    <w:rsid w:val="00426CD9"/>
    <w:rsid w:val="00431A20"/>
    <w:rsid w:val="0043530F"/>
    <w:rsid w:val="004356EA"/>
    <w:rsid w:val="00440CA1"/>
    <w:rsid w:val="004463C3"/>
    <w:rsid w:val="00447734"/>
    <w:rsid w:val="004501C2"/>
    <w:rsid w:val="00450A48"/>
    <w:rsid w:val="004514A2"/>
    <w:rsid w:val="00451C98"/>
    <w:rsid w:val="004567F5"/>
    <w:rsid w:val="004572CA"/>
    <w:rsid w:val="00461943"/>
    <w:rsid w:val="004625B1"/>
    <w:rsid w:val="00463A4B"/>
    <w:rsid w:val="004672AF"/>
    <w:rsid w:val="0047091B"/>
    <w:rsid w:val="00471C97"/>
    <w:rsid w:val="00472AFE"/>
    <w:rsid w:val="00472B68"/>
    <w:rsid w:val="00473C10"/>
    <w:rsid w:val="0047535F"/>
    <w:rsid w:val="00475CAD"/>
    <w:rsid w:val="00485D5A"/>
    <w:rsid w:val="0048730F"/>
    <w:rsid w:val="00492138"/>
    <w:rsid w:val="00492953"/>
    <w:rsid w:val="00492F0E"/>
    <w:rsid w:val="0049755B"/>
    <w:rsid w:val="004A1E61"/>
    <w:rsid w:val="004A21B6"/>
    <w:rsid w:val="004A2EC5"/>
    <w:rsid w:val="004A3622"/>
    <w:rsid w:val="004A4C5B"/>
    <w:rsid w:val="004A7784"/>
    <w:rsid w:val="004B1138"/>
    <w:rsid w:val="004B1421"/>
    <w:rsid w:val="004B3A8F"/>
    <w:rsid w:val="004B6EE9"/>
    <w:rsid w:val="004B73EA"/>
    <w:rsid w:val="004C0B4C"/>
    <w:rsid w:val="004C3AB1"/>
    <w:rsid w:val="004D4CAE"/>
    <w:rsid w:val="004D4F1B"/>
    <w:rsid w:val="004D6A4D"/>
    <w:rsid w:val="004E1ADC"/>
    <w:rsid w:val="004E4A65"/>
    <w:rsid w:val="004E5756"/>
    <w:rsid w:val="004E62EB"/>
    <w:rsid w:val="004F0022"/>
    <w:rsid w:val="004F044E"/>
    <w:rsid w:val="004F44C8"/>
    <w:rsid w:val="0050073E"/>
    <w:rsid w:val="005046D8"/>
    <w:rsid w:val="00505456"/>
    <w:rsid w:val="0050665A"/>
    <w:rsid w:val="0051281F"/>
    <w:rsid w:val="00516374"/>
    <w:rsid w:val="00517CC5"/>
    <w:rsid w:val="005201B3"/>
    <w:rsid w:val="00520CF3"/>
    <w:rsid w:val="005244E4"/>
    <w:rsid w:val="00527AAE"/>
    <w:rsid w:val="005311DC"/>
    <w:rsid w:val="00531F67"/>
    <w:rsid w:val="005346FC"/>
    <w:rsid w:val="00534E4C"/>
    <w:rsid w:val="00536153"/>
    <w:rsid w:val="00537F45"/>
    <w:rsid w:val="00545FB0"/>
    <w:rsid w:val="005476B7"/>
    <w:rsid w:val="005512F7"/>
    <w:rsid w:val="00551654"/>
    <w:rsid w:val="0055218C"/>
    <w:rsid w:val="00554C7C"/>
    <w:rsid w:val="00555757"/>
    <w:rsid w:val="00556EB7"/>
    <w:rsid w:val="00557037"/>
    <w:rsid w:val="00557480"/>
    <w:rsid w:val="005636BF"/>
    <w:rsid w:val="0056754A"/>
    <w:rsid w:val="00570288"/>
    <w:rsid w:val="0057476B"/>
    <w:rsid w:val="00574A30"/>
    <w:rsid w:val="005766A1"/>
    <w:rsid w:val="00584E0F"/>
    <w:rsid w:val="0058557F"/>
    <w:rsid w:val="00585F6E"/>
    <w:rsid w:val="005868FA"/>
    <w:rsid w:val="00591D83"/>
    <w:rsid w:val="00594946"/>
    <w:rsid w:val="00596F65"/>
    <w:rsid w:val="005A2ECC"/>
    <w:rsid w:val="005B2ABF"/>
    <w:rsid w:val="005B52B7"/>
    <w:rsid w:val="005C0C29"/>
    <w:rsid w:val="005C28B5"/>
    <w:rsid w:val="005C526F"/>
    <w:rsid w:val="005C6621"/>
    <w:rsid w:val="005D5150"/>
    <w:rsid w:val="005E0FA9"/>
    <w:rsid w:val="005E5E8B"/>
    <w:rsid w:val="005F01FF"/>
    <w:rsid w:val="005F432D"/>
    <w:rsid w:val="005F4371"/>
    <w:rsid w:val="005F6257"/>
    <w:rsid w:val="005F66D6"/>
    <w:rsid w:val="00600712"/>
    <w:rsid w:val="00600FA6"/>
    <w:rsid w:val="0060792C"/>
    <w:rsid w:val="00610C05"/>
    <w:rsid w:val="006120F9"/>
    <w:rsid w:val="006125EC"/>
    <w:rsid w:val="00621082"/>
    <w:rsid w:val="00622B52"/>
    <w:rsid w:val="0062359A"/>
    <w:rsid w:val="00630F0F"/>
    <w:rsid w:val="0063111E"/>
    <w:rsid w:val="00631A96"/>
    <w:rsid w:val="00635A7C"/>
    <w:rsid w:val="0063762F"/>
    <w:rsid w:val="00641E4C"/>
    <w:rsid w:val="006421B6"/>
    <w:rsid w:val="00642D1E"/>
    <w:rsid w:val="00644068"/>
    <w:rsid w:val="00646BBE"/>
    <w:rsid w:val="00647EE5"/>
    <w:rsid w:val="00650754"/>
    <w:rsid w:val="00650838"/>
    <w:rsid w:val="00654460"/>
    <w:rsid w:val="006565EE"/>
    <w:rsid w:val="0065678A"/>
    <w:rsid w:val="00660E13"/>
    <w:rsid w:val="006635F1"/>
    <w:rsid w:val="00665BF3"/>
    <w:rsid w:val="006679DE"/>
    <w:rsid w:val="0067192A"/>
    <w:rsid w:val="006727DA"/>
    <w:rsid w:val="00673DDF"/>
    <w:rsid w:val="00673F73"/>
    <w:rsid w:val="006751B6"/>
    <w:rsid w:val="006833C6"/>
    <w:rsid w:val="006845A2"/>
    <w:rsid w:val="0068507C"/>
    <w:rsid w:val="00685CCF"/>
    <w:rsid w:val="00690187"/>
    <w:rsid w:val="00691B86"/>
    <w:rsid w:val="006925BC"/>
    <w:rsid w:val="006928E1"/>
    <w:rsid w:val="00693399"/>
    <w:rsid w:val="00696F19"/>
    <w:rsid w:val="006A3866"/>
    <w:rsid w:val="006B1590"/>
    <w:rsid w:val="006B4F14"/>
    <w:rsid w:val="006B5BE0"/>
    <w:rsid w:val="006B7467"/>
    <w:rsid w:val="006C0CB3"/>
    <w:rsid w:val="006C0FB9"/>
    <w:rsid w:val="006C3C99"/>
    <w:rsid w:val="006C40EF"/>
    <w:rsid w:val="006D18B7"/>
    <w:rsid w:val="006D2539"/>
    <w:rsid w:val="006D390B"/>
    <w:rsid w:val="006E1C86"/>
    <w:rsid w:val="006E4FA2"/>
    <w:rsid w:val="006F62F0"/>
    <w:rsid w:val="006F7E78"/>
    <w:rsid w:val="007062DE"/>
    <w:rsid w:val="00707337"/>
    <w:rsid w:val="00707CCE"/>
    <w:rsid w:val="0071080E"/>
    <w:rsid w:val="0071154A"/>
    <w:rsid w:val="0072045D"/>
    <w:rsid w:val="00721C99"/>
    <w:rsid w:val="00722503"/>
    <w:rsid w:val="00730103"/>
    <w:rsid w:val="00730B27"/>
    <w:rsid w:val="007341E2"/>
    <w:rsid w:val="007366FC"/>
    <w:rsid w:val="007417F8"/>
    <w:rsid w:val="007446EC"/>
    <w:rsid w:val="00744D11"/>
    <w:rsid w:val="00746E47"/>
    <w:rsid w:val="007503AA"/>
    <w:rsid w:val="00753DA7"/>
    <w:rsid w:val="007540AA"/>
    <w:rsid w:val="00754BC8"/>
    <w:rsid w:val="00755E09"/>
    <w:rsid w:val="00760815"/>
    <w:rsid w:val="00761027"/>
    <w:rsid w:val="00761E2F"/>
    <w:rsid w:val="0076379D"/>
    <w:rsid w:val="00764897"/>
    <w:rsid w:val="00766E18"/>
    <w:rsid w:val="00774FB6"/>
    <w:rsid w:val="00775017"/>
    <w:rsid w:val="0077510C"/>
    <w:rsid w:val="0078262E"/>
    <w:rsid w:val="00783293"/>
    <w:rsid w:val="00783A9A"/>
    <w:rsid w:val="0078403A"/>
    <w:rsid w:val="007846FE"/>
    <w:rsid w:val="0079025F"/>
    <w:rsid w:val="00791469"/>
    <w:rsid w:val="00797722"/>
    <w:rsid w:val="00797842"/>
    <w:rsid w:val="007A00A3"/>
    <w:rsid w:val="007A024F"/>
    <w:rsid w:val="007A0BD4"/>
    <w:rsid w:val="007A2947"/>
    <w:rsid w:val="007A3A34"/>
    <w:rsid w:val="007A5DF1"/>
    <w:rsid w:val="007A5F33"/>
    <w:rsid w:val="007A704D"/>
    <w:rsid w:val="007B1C7B"/>
    <w:rsid w:val="007B2601"/>
    <w:rsid w:val="007B4E61"/>
    <w:rsid w:val="007C3290"/>
    <w:rsid w:val="007C3CA4"/>
    <w:rsid w:val="007C5D79"/>
    <w:rsid w:val="007D0EC1"/>
    <w:rsid w:val="007D0FA3"/>
    <w:rsid w:val="007D1909"/>
    <w:rsid w:val="007D727F"/>
    <w:rsid w:val="007D7DD1"/>
    <w:rsid w:val="007E3813"/>
    <w:rsid w:val="007E391A"/>
    <w:rsid w:val="007E3FD8"/>
    <w:rsid w:val="007E5EA3"/>
    <w:rsid w:val="007F0299"/>
    <w:rsid w:val="007F0429"/>
    <w:rsid w:val="007F0ECC"/>
    <w:rsid w:val="007F1338"/>
    <w:rsid w:val="007F4166"/>
    <w:rsid w:val="008002BD"/>
    <w:rsid w:val="00801D4D"/>
    <w:rsid w:val="00802EAB"/>
    <w:rsid w:val="00802FED"/>
    <w:rsid w:val="008054AB"/>
    <w:rsid w:val="00805B5D"/>
    <w:rsid w:val="008063C6"/>
    <w:rsid w:val="00812B62"/>
    <w:rsid w:val="00817F7E"/>
    <w:rsid w:val="0082031C"/>
    <w:rsid w:val="00821264"/>
    <w:rsid w:val="008243CD"/>
    <w:rsid w:val="008255CF"/>
    <w:rsid w:val="008257D9"/>
    <w:rsid w:val="00826626"/>
    <w:rsid w:val="00832143"/>
    <w:rsid w:val="00832753"/>
    <w:rsid w:val="00832A08"/>
    <w:rsid w:val="008344E9"/>
    <w:rsid w:val="00836B2E"/>
    <w:rsid w:val="00842341"/>
    <w:rsid w:val="00844220"/>
    <w:rsid w:val="008475F0"/>
    <w:rsid w:val="00850B61"/>
    <w:rsid w:val="00850CAA"/>
    <w:rsid w:val="00851066"/>
    <w:rsid w:val="008533AD"/>
    <w:rsid w:val="008533BC"/>
    <w:rsid w:val="00853B67"/>
    <w:rsid w:val="00855801"/>
    <w:rsid w:val="008640C9"/>
    <w:rsid w:val="008658B1"/>
    <w:rsid w:val="00866A39"/>
    <w:rsid w:val="00867D9B"/>
    <w:rsid w:val="00871DC8"/>
    <w:rsid w:val="00873C61"/>
    <w:rsid w:val="00873E0A"/>
    <w:rsid w:val="00873F97"/>
    <w:rsid w:val="0087591A"/>
    <w:rsid w:val="00875A42"/>
    <w:rsid w:val="0087701B"/>
    <w:rsid w:val="00877A62"/>
    <w:rsid w:val="00877B2E"/>
    <w:rsid w:val="008876B8"/>
    <w:rsid w:val="00890136"/>
    <w:rsid w:val="00890163"/>
    <w:rsid w:val="00891BF7"/>
    <w:rsid w:val="00892509"/>
    <w:rsid w:val="00893CE1"/>
    <w:rsid w:val="00893FA8"/>
    <w:rsid w:val="008953B2"/>
    <w:rsid w:val="0089729E"/>
    <w:rsid w:val="008973E1"/>
    <w:rsid w:val="0089775F"/>
    <w:rsid w:val="008A0006"/>
    <w:rsid w:val="008A375A"/>
    <w:rsid w:val="008B00F9"/>
    <w:rsid w:val="008B02F1"/>
    <w:rsid w:val="008B2FC3"/>
    <w:rsid w:val="008B5D35"/>
    <w:rsid w:val="008B79A3"/>
    <w:rsid w:val="008B7B60"/>
    <w:rsid w:val="008C0F5E"/>
    <w:rsid w:val="008C10D4"/>
    <w:rsid w:val="008C3FA9"/>
    <w:rsid w:val="008C655B"/>
    <w:rsid w:val="008D1781"/>
    <w:rsid w:val="008D241E"/>
    <w:rsid w:val="008E13E8"/>
    <w:rsid w:val="008E22AC"/>
    <w:rsid w:val="008E2330"/>
    <w:rsid w:val="008E3F88"/>
    <w:rsid w:val="008E3FEE"/>
    <w:rsid w:val="008E49E0"/>
    <w:rsid w:val="008E4AE1"/>
    <w:rsid w:val="008E4BFE"/>
    <w:rsid w:val="008E5C11"/>
    <w:rsid w:val="008F14A7"/>
    <w:rsid w:val="008F2706"/>
    <w:rsid w:val="008F3144"/>
    <w:rsid w:val="008F36EB"/>
    <w:rsid w:val="008F4781"/>
    <w:rsid w:val="008F5942"/>
    <w:rsid w:val="008F66D5"/>
    <w:rsid w:val="009012D4"/>
    <w:rsid w:val="00901C68"/>
    <w:rsid w:val="009033EC"/>
    <w:rsid w:val="009053E5"/>
    <w:rsid w:val="00905C1A"/>
    <w:rsid w:val="009070D4"/>
    <w:rsid w:val="00907B3B"/>
    <w:rsid w:val="00910552"/>
    <w:rsid w:val="009109C7"/>
    <w:rsid w:val="009115A0"/>
    <w:rsid w:val="00914286"/>
    <w:rsid w:val="00916575"/>
    <w:rsid w:val="00916931"/>
    <w:rsid w:val="00916E07"/>
    <w:rsid w:val="0092067D"/>
    <w:rsid w:val="009224AB"/>
    <w:rsid w:val="00922E6C"/>
    <w:rsid w:val="00925076"/>
    <w:rsid w:val="00925133"/>
    <w:rsid w:val="00933A7D"/>
    <w:rsid w:val="00933FCA"/>
    <w:rsid w:val="009351EE"/>
    <w:rsid w:val="00940AA8"/>
    <w:rsid w:val="00940B35"/>
    <w:rsid w:val="00943C7D"/>
    <w:rsid w:val="00944996"/>
    <w:rsid w:val="00947844"/>
    <w:rsid w:val="00950E5F"/>
    <w:rsid w:val="00951DE3"/>
    <w:rsid w:val="0095392E"/>
    <w:rsid w:val="009545CB"/>
    <w:rsid w:val="009578BB"/>
    <w:rsid w:val="009614A5"/>
    <w:rsid w:val="009620B0"/>
    <w:rsid w:val="009665A1"/>
    <w:rsid w:val="00971EE7"/>
    <w:rsid w:val="00972A87"/>
    <w:rsid w:val="00980CB5"/>
    <w:rsid w:val="00980CFA"/>
    <w:rsid w:val="009810BA"/>
    <w:rsid w:val="0098399C"/>
    <w:rsid w:val="00983BE2"/>
    <w:rsid w:val="00991B3B"/>
    <w:rsid w:val="009921C8"/>
    <w:rsid w:val="00995BC5"/>
    <w:rsid w:val="0099665D"/>
    <w:rsid w:val="009A15D3"/>
    <w:rsid w:val="009A4CE6"/>
    <w:rsid w:val="009A4D4C"/>
    <w:rsid w:val="009A70E9"/>
    <w:rsid w:val="009B386D"/>
    <w:rsid w:val="009B449B"/>
    <w:rsid w:val="009B53EB"/>
    <w:rsid w:val="009C01BA"/>
    <w:rsid w:val="009C3000"/>
    <w:rsid w:val="009C4480"/>
    <w:rsid w:val="009C49E7"/>
    <w:rsid w:val="009C7445"/>
    <w:rsid w:val="009D29D9"/>
    <w:rsid w:val="009D751B"/>
    <w:rsid w:val="009E6F8F"/>
    <w:rsid w:val="009E72AA"/>
    <w:rsid w:val="009F0C9B"/>
    <w:rsid w:val="009F1E3C"/>
    <w:rsid w:val="009F2159"/>
    <w:rsid w:val="009F4BA9"/>
    <w:rsid w:val="009F56A5"/>
    <w:rsid w:val="009F60E9"/>
    <w:rsid w:val="00A00F93"/>
    <w:rsid w:val="00A104B5"/>
    <w:rsid w:val="00A109D5"/>
    <w:rsid w:val="00A10F2E"/>
    <w:rsid w:val="00A13F15"/>
    <w:rsid w:val="00A16456"/>
    <w:rsid w:val="00A255AB"/>
    <w:rsid w:val="00A31E1F"/>
    <w:rsid w:val="00A34A9D"/>
    <w:rsid w:val="00A34AB4"/>
    <w:rsid w:val="00A37BF6"/>
    <w:rsid w:val="00A4359F"/>
    <w:rsid w:val="00A4380A"/>
    <w:rsid w:val="00A43C17"/>
    <w:rsid w:val="00A45010"/>
    <w:rsid w:val="00A50FFD"/>
    <w:rsid w:val="00A517A5"/>
    <w:rsid w:val="00A54490"/>
    <w:rsid w:val="00A57EE1"/>
    <w:rsid w:val="00A603F7"/>
    <w:rsid w:val="00A6630D"/>
    <w:rsid w:val="00A702A6"/>
    <w:rsid w:val="00A81347"/>
    <w:rsid w:val="00A846D1"/>
    <w:rsid w:val="00A8557F"/>
    <w:rsid w:val="00A945A8"/>
    <w:rsid w:val="00A96512"/>
    <w:rsid w:val="00AA1F1D"/>
    <w:rsid w:val="00AA5A03"/>
    <w:rsid w:val="00AA646A"/>
    <w:rsid w:val="00AA684B"/>
    <w:rsid w:val="00AB0F5D"/>
    <w:rsid w:val="00AB1797"/>
    <w:rsid w:val="00AB2D9D"/>
    <w:rsid w:val="00AB7193"/>
    <w:rsid w:val="00AC0F01"/>
    <w:rsid w:val="00AC7133"/>
    <w:rsid w:val="00AD0EB1"/>
    <w:rsid w:val="00AD38A3"/>
    <w:rsid w:val="00AD5C6F"/>
    <w:rsid w:val="00AD65C7"/>
    <w:rsid w:val="00AE1386"/>
    <w:rsid w:val="00AE2526"/>
    <w:rsid w:val="00AE3361"/>
    <w:rsid w:val="00AE5026"/>
    <w:rsid w:val="00AF107F"/>
    <w:rsid w:val="00AF26F5"/>
    <w:rsid w:val="00AF3A18"/>
    <w:rsid w:val="00AF56D4"/>
    <w:rsid w:val="00AF7F3E"/>
    <w:rsid w:val="00B010FE"/>
    <w:rsid w:val="00B0138C"/>
    <w:rsid w:val="00B01C48"/>
    <w:rsid w:val="00B03556"/>
    <w:rsid w:val="00B069BE"/>
    <w:rsid w:val="00B06CCF"/>
    <w:rsid w:val="00B07FDF"/>
    <w:rsid w:val="00B113F7"/>
    <w:rsid w:val="00B213F1"/>
    <w:rsid w:val="00B228B5"/>
    <w:rsid w:val="00B24FE0"/>
    <w:rsid w:val="00B25E1E"/>
    <w:rsid w:val="00B2677E"/>
    <w:rsid w:val="00B27A97"/>
    <w:rsid w:val="00B27C74"/>
    <w:rsid w:val="00B3467B"/>
    <w:rsid w:val="00B368DB"/>
    <w:rsid w:val="00B40119"/>
    <w:rsid w:val="00B4270C"/>
    <w:rsid w:val="00B449FC"/>
    <w:rsid w:val="00B4638E"/>
    <w:rsid w:val="00B46F52"/>
    <w:rsid w:val="00B56A3D"/>
    <w:rsid w:val="00B60C3D"/>
    <w:rsid w:val="00B60EFA"/>
    <w:rsid w:val="00B617FE"/>
    <w:rsid w:val="00B643CF"/>
    <w:rsid w:val="00B73130"/>
    <w:rsid w:val="00B74149"/>
    <w:rsid w:val="00B74832"/>
    <w:rsid w:val="00B84795"/>
    <w:rsid w:val="00B9265F"/>
    <w:rsid w:val="00BA6D02"/>
    <w:rsid w:val="00BA7EAC"/>
    <w:rsid w:val="00BB40EB"/>
    <w:rsid w:val="00BB6465"/>
    <w:rsid w:val="00BB693B"/>
    <w:rsid w:val="00BC08C7"/>
    <w:rsid w:val="00BC0E71"/>
    <w:rsid w:val="00BC32C1"/>
    <w:rsid w:val="00BC32EE"/>
    <w:rsid w:val="00BC58B7"/>
    <w:rsid w:val="00BC6089"/>
    <w:rsid w:val="00BC6D4A"/>
    <w:rsid w:val="00BD132A"/>
    <w:rsid w:val="00BD1743"/>
    <w:rsid w:val="00BD2F8F"/>
    <w:rsid w:val="00BD5A11"/>
    <w:rsid w:val="00BD5AC1"/>
    <w:rsid w:val="00BD6727"/>
    <w:rsid w:val="00BD674D"/>
    <w:rsid w:val="00BD69BD"/>
    <w:rsid w:val="00BE1282"/>
    <w:rsid w:val="00BE2742"/>
    <w:rsid w:val="00BE28A2"/>
    <w:rsid w:val="00BE2A19"/>
    <w:rsid w:val="00BE3C09"/>
    <w:rsid w:val="00BF09DC"/>
    <w:rsid w:val="00BF0F73"/>
    <w:rsid w:val="00BF1662"/>
    <w:rsid w:val="00BF349D"/>
    <w:rsid w:val="00BF6AD9"/>
    <w:rsid w:val="00BF6DAA"/>
    <w:rsid w:val="00BF6F50"/>
    <w:rsid w:val="00C00DE9"/>
    <w:rsid w:val="00C01308"/>
    <w:rsid w:val="00C2023F"/>
    <w:rsid w:val="00C2330D"/>
    <w:rsid w:val="00C304D4"/>
    <w:rsid w:val="00C31244"/>
    <w:rsid w:val="00C33519"/>
    <w:rsid w:val="00C35C46"/>
    <w:rsid w:val="00C43611"/>
    <w:rsid w:val="00C43AA1"/>
    <w:rsid w:val="00C44A00"/>
    <w:rsid w:val="00C4670C"/>
    <w:rsid w:val="00C469DE"/>
    <w:rsid w:val="00C517A1"/>
    <w:rsid w:val="00C52A0C"/>
    <w:rsid w:val="00C60B72"/>
    <w:rsid w:val="00C60D09"/>
    <w:rsid w:val="00C66AD4"/>
    <w:rsid w:val="00C7276F"/>
    <w:rsid w:val="00C7650D"/>
    <w:rsid w:val="00C76BAF"/>
    <w:rsid w:val="00C7740D"/>
    <w:rsid w:val="00C801A7"/>
    <w:rsid w:val="00C838D9"/>
    <w:rsid w:val="00C83B47"/>
    <w:rsid w:val="00C8461A"/>
    <w:rsid w:val="00C8499F"/>
    <w:rsid w:val="00C85B2B"/>
    <w:rsid w:val="00C92A96"/>
    <w:rsid w:val="00C94CF9"/>
    <w:rsid w:val="00C9647C"/>
    <w:rsid w:val="00C97520"/>
    <w:rsid w:val="00CA07AF"/>
    <w:rsid w:val="00CA23DD"/>
    <w:rsid w:val="00CA3895"/>
    <w:rsid w:val="00CA3B2B"/>
    <w:rsid w:val="00CB0C13"/>
    <w:rsid w:val="00CB0F44"/>
    <w:rsid w:val="00CB1B5A"/>
    <w:rsid w:val="00CB2461"/>
    <w:rsid w:val="00CB2881"/>
    <w:rsid w:val="00CB32CB"/>
    <w:rsid w:val="00CB357F"/>
    <w:rsid w:val="00CB707D"/>
    <w:rsid w:val="00CB761E"/>
    <w:rsid w:val="00CC1199"/>
    <w:rsid w:val="00CC362A"/>
    <w:rsid w:val="00CC7441"/>
    <w:rsid w:val="00CC7B93"/>
    <w:rsid w:val="00CD0D9E"/>
    <w:rsid w:val="00CD4D38"/>
    <w:rsid w:val="00CD54BA"/>
    <w:rsid w:val="00CD69D7"/>
    <w:rsid w:val="00CD7CEF"/>
    <w:rsid w:val="00CE3183"/>
    <w:rsid w:val="00CE4085"/>
    <w:rsid w:val="00CE51BE"/>
    <w:rsid w:val="00CF031F"/>
    <w:rsid w:val="00CF2D30"/>
    <w:rsid w:val="00D01A62"/>
    <w:rsid w:val="00D15AA6"/>
    <w:rsid w:val="00D1763C"/>
    <w:rsid w:val="00D2163C"/>
    <w:rsid w:val="00D32980"/>
    <w:rsid w:val="00D354F3"/>
    <w:rsid w:val="00D40B92"/>
    <w:rsid w:val="00D4226F"/>
    <w:rsid w:val="00D460B5"/>
    <w:rsid w:val="00D47FAA"/>
    <w:rsid w:val="00D5118F"/>
    <w:rsid w:val="00D551EE"/>
    <w:rsid w:val="00D5589C"/>
    <w:rsid w:val="00D55CE5"/>
    <w:rsid w:val="00D61BD3"/>
    <w:rsid w:val="00D6275F"/>
    <w:rsid w:val="00D6349C"/>
    <w:rsid w:val="00D63C81"/>
    <w:rsid w:val="00D64AF2"/>
    <w:rsid w:val="00D67936"/>
    <w:rsid w:val="00D71763"/>
    <w:rsid w:val="00D72E32"/>
    <w:rsid w:val="00D7787C"/>
    <w:rsid w:val="00D86050"/>
    <w:rsid w:val="00D90C52"/>
    <w:rsid w:val="00D92E53"/>
    <w:rsid w:val="00D97527"/>
    <w:rsid w:val="00DA01BD"/>
    <w:rsid w:val="00DA1E5A"/>
    <w:rsid w:val="00DA25E0"/>
    <w:rsid w:val="00DA29C1"/>
    <w:rsid w:val="00DA2AC9"/>
    <w:rsid w:val="00DA3221"/>
    <w:rsid w:val="00DA3403"/>
    <w:rsid w:val="00DA5DBD"/>
    <w:rsid w:val="00DB06FA"/>
    <w:rsid w:val="00DB3E91"/>
    <w:rsid w:val="00DB513C"/>
    <w:rsid w:val="00DB777F"/>
    <w:rsid w:val="00DC55A4"/>
    <w:rsid w:val="00DC5FDB"/>
    <w:rsid w:val="00DD2E96"/>
    <w:rsid w:val="00DD3C80"/>
    <w:rsid w:val="00DD5B06"/>
    <w:rsid w:val="00DD631E"/>
    <w:rsid w:val="00DE1246"/>
    <w:rsid w:val="00DE1C20"/>
    <w:rsid w:val="00DE3913"/>
    <w:rsid w:val="00DE745C"/>
    <w:rsid w:val="00DF12AE"/>
    <w:rsid w:val="00DF3999"/>
    <w:rsid w:val="00E04EC4"/>
    <w:rsid w:val="00E05FE3"/>
    <w:rsid w:val="00E0689E"/>
    <w:rsid w:val="00E10066"/>
    <w:rsid w:val="00E14B9C"/>
    <w:rsid w:val="00E160E2"/>
    <w:rsid w:val="00E16502"/>
    <w:rsid w:val="00E16FA5"/>
    <w:rsid w:val="00E17BE6"/>
    <w:rsid w:val="00E2046B"/>
    <w:rsid w:val="00E22345"/>
    <w:rsid w:val="00E244DA"/>
    <w:rsid w:val="00E24799"/>
    <w:rsid w:val="00E2647B"/>
    <w:rsid w:val="00E30137"/>
    <w:rsid w:val="00E32AFD"/>
    <w:rsid w:val="00E42B3A"/>
    <w:rsid w:val="00E43738"/>
    <w:rsid w:val="00E44C06"/>
    <w:rsid w:val="00E46248"/>
    <w:rsid w:val="00E50D0A"/>
    <w:rsid w:val="00E51372"/>
    <w:rsid w:val="00E51BA9"/>
    <w:rsid w:val="00E57469"/>
    <w:rsid w:val="00E63155"/>
    <w:rsid w:val="00E6415C"/>
    <w:rsid w:val="00E64585"/>
    <w:rsid w:val="00E66466"/>
    <w:rsid w:val="00E748C4"/>
    <w:rsid w:val="00E803B4"/>
    <w:rsid w:val="00E803BD"/>
    <w:rsid w:val="00E832C4"/>
    <w:rsid w:val="00E83C80"/>
    <w:rsid w:val="00E8416B"/>
    <w:rsid w:val="00E855C6"/>
    <w:rsid w:val="00E874BE"/>
    <w:rsid w:val="00E9073B"/>
    <w:rsid w:val="00E91736"/>
    <w:rsid w:val="00E91BA2"/>
    <w:rsid w:val="00E92186"/>
    <w:rsid w:val="00E923B7"/>
    <w:rsid w:val="00E92A7A"/>
    <w:rsid w:val="00E92E93"/>
    <w:rsid w:val="00E940B9"/>
    <w:rsid w:val="00E973E9"/>
    <w:rsid w:val="00E97B87"/>
    <w:rsid w:val="00EA16D3"/>
    <w:rsid w:val="00EA6BEA"/>
    <w:rsid w:val="00EA70A2"/>
    <w:rsid w:val="00EA7F79"/>
    <w:rsid w:val="00EB1824"/>
    <w:rsid w:val="00EB334D"/>
    <w:rsid w:val="00EB3A77"/>
    <w:rsid w:val="00EB3B1E"/>
    <w:rsid w:val="00EB4EEC"/>
    <w:rsid w:val="00EB5955"/>
    <w:rsid w:val="00EB6FAB"/>
    <w:rsid w:val="00EC0799"/>
    <w:rsid w:val="00EC1D2C"/>
    <w:rsid w:val="00EC5D1D"/>
    <w:rsid w:val="00ED1C78"/>
    <w:rsid w:val="00ED3C29"/>
    <w:rsid w:val="00ED7D35"/>
    <w:rsid w:val="00EE12C9"/>
    <w:rsid w:val="00EE3C79"/>
    <w:rsid w:val="00EE4356"/>
    <w:rsid w:val="00EE4944"/>
    <w:rsid w:val="00EF3030"/>
    <w:rsid w:val="00EF3417"/>
    <w:rsid w:val="00EF5EE3"/>
    <w:rsid w:val="00EF7B92"/>
    <w:rsid w:val="00F0096D"/>
    <w:rsid w:val="00F020C5"/>
    <w:rsid w:val="00F06F8D"/>
    <w:rsid w:val="00F10D48"/>
    <w:rsid w:val="00F114B4"/>
    <w:rsid w:val="00F23FFE"/>
    <w:rsid w:val="00F2529B"/>
    <w:rsid w:val="00F25F04"/>
    <w:rsid w:val="00F3213D"/>
    <w:rsid w:val="00F34FF4"/>
    <w:rsid w:val="00F36D3E"/>
    <w:rsid w:val="00F36DE5"/>
    <w:rsid w:val="00F37B1B"/>
    <w:rsid w:val="00F37FE5"/>
    <w:rsid w:val="00F40624"/>
    <w:rsid w:val="00F40D18"/>
    <w:rsid w:val="00F43D7F"/>
    <w:rsid w:val="00F52808"/>
    <w:rsid w:val="00F5454C"/>
    <w:rsid w:val="00F60C83"/>
    <w:rsid w:val="00F617C8"/>
    <w:rsid w:val="00F65C41"/>
    <w:rsid w:val="00F67C2E"/>
    <w:rsid w:val="00F70C64"/>
    <w:rsid w:val="00F7127C"/>
    <w:rsid w:val="00F73BD8"/>
    <w:rsid w:val="00F741EE"/>
    <w:rsid w:val="00F742FE"/>
    <w:rsid w:val="00F7491F"/>
    <w:rsid w:val="00F832CF"/>
    <w:rsid w:val="00F83577"/>
    <w:rsid w:val="00F84DBD"/>
    <w:rsid w:val="00F95F81"/>
    <w:rsid w:val="00F969E2"/>
    <w:rsid w:val="00F96F92"/>
    <w:rsid w:val="00FA3AFA"/>
    <w:rsid w:val="00FA420D"/>
    <w:rsid w:val="00FA46AD"/>
    <w:rsid w:val="00FA5675"/>
    <w:rsid w:val="00FC113B"/>
    <w:rsid w:val="00FC36A2"/>
    <w:rsid w:val="00FC3EA5"/>
    <w:rsid w:val="00FC431D"/>
    <w:rsid w:val="00FC760E"/>
    <w:rsid w:val="00FD1221"/>
    <w:rsid w:val="00FD15F0"/>
    <w:rsid w:val="00FD5954"/>
    <w:rsid w:val="00FD6FF0"/>
    <w:rsid w:val="00FD7545"/>
    <w:rsid w:val="00FD75A6"/>
    <w:rsid w:val="00FE1A8F"/>
    <w:rsid w:val="00FE1E12"/>
    <w:rsid w:val="00FE60FC"/>
    <w:rsid w:val="00FE7B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5234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semiHidden="0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2EAB"/>
    <w:pPr>
      <w:widowControl w:val="0"/>
      <w:snapToGrid w:val="0"/>
      <w:jc w:val="both"/>
    </w:pPr>
    <w:rPr>
      <w:rFonts w:ascii="Verdana" w:eastAsia="微软雅黑" w:hAnsi="Verdana" w:cs="黑体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BF1662"/>
    <w:pPr>
      <w:keepNext/>
      <w:keepLines/>
      <w:numPr>
        <w:numId w:val="22"/>
      </w:numPr>
      <w:spacing w:before="180" w:after="140"/>
      <w:ind w:left="431" w:hanging="431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F1662"/>
    <w:pPr>
      <w:keepNext/>
      <w:keepLines/>
      <w:numPr>
        <w:ilvl w:val="1"/>
        <w:numId w:val="2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F1662"/>
    <w:pPr>
      <w:keepNext/>
      <w:keepLines/>
      <w:numPr>
        <w:ilvl w:val="2"/>
        <w:numId w:val="2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F1662"/>
    <w:pPr>
      <w:keepNext/>
      <w:keepLines/>
      <w:numPr>
        <w:ilvl w:val="3"/>
        <w:numId w:val="2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F1662"/>
    <w:pPr>
      <w:keepNext/>
      <w:keepLines/>
      <w:numPr>
        <w:ilvl w:val="4"/>
        <w:numId w:val="2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F1662"/>
    <w:pPr>
      <w:keepNext/>
      <w:keepLines/>
      <w:numPr>
        <w:ilvl w:val="5"/>
        <w:numId w:val="2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F1662"/>
    <w:pPr>
      <w:keepNext/>
      <w:keepLines/>
      <w:numPr>
        <w:ilvl w:val="6"/>
        <w:numId w:val="2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F1662"/>
    <w:pPr>
      <w:keepNext/>
      <w:keepLines/>
      <w:numPr>
        <w:ilvl w:val="7"/>
        <w:numId w:val="2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F1662"/>
    <w:pPr>
      <w:keepNext/>
      <w:keepLines/>
      <w:numPr>
        <w:ilvl w:val="8"/>
        <w:numId w:val="2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眉 Char"/>
    <w:basedOn w:val="a0"/>
    <w:link w:val="a3"/>
    <w:uiPriority w:val="99"/>
    <w:rsid w:val="00406ACA"/>
    <w:rPr>
      <w:rFonts w:ascii="Verdana" w:eastAsia="微软雅黑" w:hAnsi="Verdana" w:cs="黑体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E3F8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E3F88"/>
    <w:rPr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406ACA"/>
    <w:pPr>
      <w:pBdr>
        <w:bottom w:val="single" w:sz="6" w:space="1" w:color="auto"/>
      </w:pBdr>
      <w:tabs>
        <w:tab w:val="center" w:pos="4819"/>
        <w:tab w:val="right" w:pos="9638"/>
      </w:tabs>
      <w:jc w:val="center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E3F88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5">
    <w:name w:val="Balloon Text"/>
    <w:basedOn w:val="a"/>
    <w:link w:val="Char1"/>
    <w:uiPriority w:val="99"/>
    <w:unhideWhenUsed/>
    <w:rsid w:val="008E3F88"/>
    <w:rPr>
      <w:sz w:val="18"/>
      <w:szCs w:val="18"/>
    </w:rPr>
  </w:style>
  <w:style w:type="paragraph" w:styleId="a6">
    <w:name w:val="List Paragraph"/>
    <w:basedOn w:val="a"/>
    <w:uiPriority w:val="34"/>
    <w:qFormat/>
    <w:rsid w:val="009C49E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BF1662"/>
    <w:rPr>
      <w:rFonts w:ascii="Verdana" w:eastAsia="微软雅黑" w:hAnsi="Verdana" w:cs="黑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BF166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F1662"/>
    <w:rPr>
      <w:rFonts w:ascii="Verdana" w:eastAsia="微软雅黑" w:hAnsi="Verdana" w:cs="黑体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F166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F1662"/>
    <w:rPr>
      <w:rFonts w:ascii="Verdana" w:eastAsia="微软雅黑" w:hAnsi="Verdana" w:cs="黑体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F1662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F1662"/>
    <w:rPr>
      <w:rFonts w:ascii="Verdana" w:eastAsia="微软雅黑" w:hAnsi="Verdana" w:cs="黑体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F1662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F1662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47091B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7091B"/>
  </w:style>
  <w:style w:type="character" w:styleId="a7">
    <w:name w:val="Hyperlink"/>
    <w:basedOn w:val="a0"/>
    <w:uiPriority w:val="99"/>
    <w:unhideWhenUsed/>
    <w:rsid w:val="0047091B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02623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2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iyx.NANHUA\Desktop\XXX&#65288;&#24494;&#36719;&#38597;&#40657;&#6528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2B9162-C77E-47E5-9839-536B5E71B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XXX（微软雅黑）.dot</Template>
  <TotalTime>836</TotalTime>
  <Pages>6</Pages>
  <Words>23</Words>
  <Characters>134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微软中国</Company>
  <LinksUpToDate>false</LinksUpToDate>
  <CharactersWithSpaces>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崔炎新</dc:creator>
  <cp:lastModifiedBy>崔炎新</cp:lastModifiedBy>
  <cp:revision>1181</cp:revision>
  <cp:lastPrinted>2016-04-23T15:29:00Z</cp:lastPrinted>
  <dcterms:created xsi:type="dcterms:W3CDTF">2016-04-15T12:04:00Z</dcterms:created>
  <dcterms:modified xsi:type="dcterms:W3CDTF">2016-06-16T08:50:00Z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2052-9.1.0.4855</vt:lpwstr>
  </property>
</Properties>
</file>